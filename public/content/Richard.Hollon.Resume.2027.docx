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1D01666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3409E00F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6E04D" wp14:editId="7CACC775">
                      <wp:extent cx="2122805" cy="2122805"/>
                      <wp:effectExtent l="19050" t="19050" r="29845" b="29845"/>
                      <wp:docPr id="2" name="Oval 2" descr="Self image of Richard Hollon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B9DD2F7" id="Oval 2" o:spid="_x0000_s1026" alt="Self image of Richard Hollon" href="http://www.richardhollon.com/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" o:button="t" strokecolor="#94b6d2 [3204]" strokeweight="5pt">
                      <v:fill r:id="rId13" o:title="Self image of Richard Hollon" recolor="t" rotate="t" o:detectmouseclick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79E57218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256E9F8" w14:textId="099FF9DA" w:rsidR="001B2ABD" w:rsidRDefault="00F50C42" w:rsidP="001B2ABD">
            <w:pPr>
              <w:pStyle w:val="Title"/>
            </w:pPr>
            <w:r>
              <w:t>Richard Hollon</w:t>
            </w:r>
          </w:p>
          <w:p w14:paraId="0B5AB4A0" w14:textId="2ACDA916" w:rsidR="001B2ABD" w:rsidRDefault="00D8447D" w:rsidP="001B2ABD">
            <w:pPr>
              <w:pStyle w:val="Subtitle"/>
            </w:pPr>
            <w:r>
              <w:rPr>
                <w:spacing w:val="1"/>
                <w:w w:val="49"/>
              </w:rPr>
              <w:t>Senior</w:t>
            </w:r>
            <w:r w:rsidR="001A3D4D">
              <w:rPr>
                <w:spacing w:val="1"/>
                <w:w w:val="49"/>
              </w:rPr>
              <w:t xml:space="preserve"> </w:t>
            </w:r>
            <w:r>
              <w:rPr>
                <w:spacing w:val="1"/>
                <w:w w:val="49"/>
              </w:rPr>
              <w:t>.NET Architect</w:t>
            </w:r>
            <w:r w:rsidR="008448E6">
              <w:rPr>
                <w:spacing w:val="1"/>
                <w:w w:val="49"/>
              </w:rPr>
              <w:t xml:space="preserve"> (Azure</w:t>
            </w:r>
            <w:r w:rsidR="008448E6">
              <w:rPr>
                <w:spacing w:val="16"/>
                <w:w w:val="49"/>
              </w:rPr>
              <w:t>)</w:t>
            </w:r>
          </w:p>
        </w:tc>
      </w:tr>
      <w:tr w:rsidR="001B2ABD" w14:paraId="206703A6" w14:textId="77777777" w:rsidTr="001B2ABD">
        <w:tc>
          <w:tcPr>
            <w:tcW w:w="3600" w:type="dxa"/>
          </w:tcPr>
          <w:p w14:paraId="16F80A58" w14:textId="319FDA23" w:rsidR="001B2ABD" w:rsidRPr="00B07726" w:rsidRDefault="0041538F" w:rsidP="00036450">
            <w:pPr>
              <w:pStyle w:val="Heading3"/>
              <w:rPr>
                <w:color w:val="355D7E" w:themeColor="accent1" w:themeShade="80"/>
              </w:rPr>
            </w:pPr>
            <w:r w:rsidRPr="00B07726">
              <w:rPr>
                <w:color w:val="355D7E" w:themeColor="accent1" w:themeShade="80"/>
              </w:rPr>
              <w:t>OVERVIEW</w:t>
            </w:r>
          </w:p>
          <w:p w14:paraId="1ABD7B0B" w14:textId="4140FF75" w:rsidR="00036450" w:rsidRDefault="008C5AB2" w:rsidP="00F50C42">
            <w:r w:rsidRPr="008C5AB2">
              <w:t>Microsoft Certified Professional with over 25 years of experience across government, finance, and enterprise software. I lead backend design and delivery on the .NET stack, from greenfield architecture to complex legacy modernization. I enjoy turning messy business problems into simple, maintainable systems.</w:t>
            </w:r>
            <w:r w:rsidR="00F50C42">
              <w:br/>
            </w:r>
            <w:r w:rsidR="00C27BD8">
              <w:br/>
            </w:r>
            <w:r w:rsidR="00165DE3" w:rsidRPr="00165DE3">
              <w:t>My projects have ranged from IoT startups and award-winning government applications to critical financial systems and Australia's largest grain processor. Wherever the work has taken me, I've enjoyed it.</w:t>
            </w:r>
          </w:p>
          <w:p w14:paraId="72261296" w14:textId="77777777" w:rsidR="00036450" w:rsidRDefault="00036450" w:rsidP="00036450"/>
          <w:sdt>
            <w:sdtPr>
              <w:rPr>
                <w:color w:val="355D7E" w:themeColor="accent1" w:themeShade="80"/>
              </w:rPr>
              <w:id w:val="-1954003311"/>
              <w:placeholder>
                <w:docPart w:val="F813FAAA34704158A7E3A81EC7D4EE9B"/>
              </w:placeholder>
              <w:temporary/>
              <w:showingPlcHdr/>
              <w15:appearance w15:val="hidden"/>
            </w:sdtPr>
            <w:sdtContent>
              <w:p w14:paraId="2F81E530" w14:textId="4F9B9996" w:rsidR="004D3011" w:rsidRPr="00B07726" w:rsidRDefault="00CB0055" w:rsidP="00F12738">
                <w:pPr>
                  <w:pStyle w:val="Heading3"/>
                  <w:rPr>
                    <w:color w:val="355D7E" w:themeColor="accent1" w:themeShade="80"/>
                  </w:rPr>
                </w:pPr>
                <w:r w:rsidRPr="00B07726">
                  <w:rPr>
                    <w:color w:val="355D7E" w:themeColor="accent1" w:themeShade="80"/>
                  </w:rPr>
                  <w:t>Contact</w:t>
                </w:r>
              </w:p>
            </w:sdtContent>
          </w:sdt>
          <w:sdt>
            <w:sdtPr>
              <w:id w:val="67859272"/>
              <w:placeholder>
                <w:docPart w:val="00B0B93861324115889A0D33E105D35A"/>
              </w:placeholder>
              <w:temporary/>
              <w:showingPlcHdr/>
              <w15:appearance w15:val="hidden"/>
            </w:sdtPr>
            <w:sdtContent>
              <w:p w14:paraId="25424199" w14:textId="77777777" w:rsidR="004D3011" w:rsidRDefault="004D3011" w:rsidP="004D3011">
                <w:r w:rsidRPr="004D3011">
                  <w:t>WEBSITE:</w:t>
                </w:r>
              </w:p>
            </w:sdtContent>
          </w:sdt>
          <w:p w14:paraId="79DB5848" w14:textId="6859743A" w:rsidR="004D3011" w:rsidRDefault="00F50C42" w:rsidP="004D3011">
            <w:hyperlink r:id="rId14" w:history="1">
              <w:r w:rsidRPr="00FC48D0">
                <w:rPr>
                  <w:rStyle w:val="Hyperlink"/>
                </w:rPr>
                <w:t>http://www.richardhollon.com</w:t>
              </w:r>
            </w:hyperlink>
            <w:r>
              <w:t xml:space="preserve"> </w:t>
            </w:r>
          </w:p>
          <w:p w14:paraId="6ED6A9DB" w14:textId="77777777" w:rsidR="004D3011" w:rsidRDefault="004D3011" w:rsidP="004D3011"/>
          <w:sdt>
            <w:sdtPr>
              <w:id w:val="-240260293"/>
              <w:placeholder>
                <w:docPart w:val="DB32E934CA29418A8F4F49150CB8024C"/>
              </w:placeholder>
              <w:temporary/>
              <w:showingPlcHdr/>
              <w15:appearance w15:val="hidden"/>
            </w:sdtPr>
            <w:sdtContent>
              <w:p w14:paraId="3C3F1F62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5CA3D0EF" w14:textId="0C34F92A" w:rsidR="00036450" w:rsidRPr="00E4381A" w:rsidRDefault="00132D08" w:rsidP="004D3011">
            <w:pPr>
              <w:rPr>
                <w:rStyle w:val="Hyperlink"/>
              </w:rPr>
            </w:pPr>
            <w:hyperlink r:id="rId15" w:history="1">
              <w:r w:rsidRPr="00FC48D0">
                <w:rPr>
                  <w:rStyle w:val="Hyperlink"/>
                </w:rPr>
                <w:t>richardsmailbox@gmail.com</w:t>
              </w:r>
            </w:hyperlink>
            <w:r>
              <w:t xml:space="preserve"> </w:t>
            </w:r>
          </w:p>
          <w:p w14:paraId="41B8045A" w14:textId="59B6BDDB" w:rsidR="006D400D" w:rsidRDefault="009C2BEB" w:rsidP="00CB0055">
            <w:pPr>
              <w:pStyle w:val="Heading3"/>
            </w:pPr>
            <w:r>
              <w:t xml:space="preserve"> </w:t>
            </w:r>
            <w:r w:rsidR="0043564D">
              <w:t xml:space="preserve">  </w:t>
            </w:r>
            <w:r w:rsidR="00897A3B">
              <w:rPr>
                <w:noProof/>
              </w:rPr>
              <w:drawing>
                <wp:inline distT="0" distB="0" distL="0" distR="0" wp14:anchorId="09587ACB" wp14:editId="3A3D3051">
                  <wp:extent cx="190500" cy="253981"/>
                  <wp:effectExtent l="0" t="0" r="0" b="0"/>
                  <wp:docPr id="4" name="Graphic 4" descr="Stackoverflow icon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 4" descr="Stackoverflow icon">
                            <a:hlinkClick r:id="rId16"/>
                          </pic:cNvPr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65" cy="28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="00897A3B">
              <w:t xml:space="preserve">  </w:t>
            </w:r>
            <w:r w:rsidR="00897A3B">
              <w:rPr>
                <w:noProof/>
              </w:rPr>
              <w:drawing>
                <wp:inline distT="0" distB="0" distL="0" distR="0" wp14:anchorId="2E4A0BCA" wp14:editId="3FF1BF0E">
                  <wp:extent cx="225053" cy="257175"/>
                  <wp:effectExtent l="0" t="0" r="3810" b="0"/>
                  <wp:docPr id="1" name="Graphic 1" descr="LinkedIn icon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kedIn icon">
                            <a:hlinkClick r:id="rId19"/>
                          </pic:cNvPr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74" cy="26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69972B8A" wp14:editId="27B12531">
                  <wp:extent cx="209550" cy="239459"/>
                  <wp:effectExtent l="0" t="0" r="0" b="8255"/>
                  <wp:docPr id="5" name="Graphic 5" descr="Instagram icon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Instagram icon">
                            <a:hlinkClick r:id="rId22"/>
                          </pic:cNvPr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85" cy="25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4ED2A8E6" wp14:editId="01EBE978">
                  <wp:extent cx="233739" cy="241300"/>
                  <wp:effectExtent l="0" t="0" r="0" b="6350"/>
                  <wp:docPr id="6" name="Graphic 6" descr="GitHub icon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GitHub icon">
                            <a:hlinkClick r:id="rId25"/>
                          </pic:cNvPr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26" cy="25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E4EDA" w14:textId="77777777" w:rsidR="000D24AE" w:rsidRPr="000D24AE" w:rsidRDefault="000D24AE" w:rsidP="000D24AE"/>
          <w:p w14:paraId="139354F7" w14:textId="4B8BCCC8" w:rsidR="004D3011" w:rsidRPr="00B07726" w:rsidRDefault="00035D15" w:rsidP="00CB0055">
            <w:pPr>
              <w:pStyle w:val="Heading3"/>
              <w:rPr>
                <w:color w:val="355D7E" w:themeColor="accent1" w:themeShade="80"/>
              </w:rPr>
            </w:pPr>
            <w:r w:rsidRPr="00B07726">
              <w:rPr>
                <w:color w:val="355D7E" w:themeColor="accent1" w:themeShade="80"/>
              </w:rPr>
              <w:t>Certifications</w:t>
            </w:r>
          </w:p>
          <w:p w14:paraId="162F500A" w14:textId="79869F79" w:rsidR="004D3011" w:rsidRDefault="00035D15" w:rsidP="00035D15">
            <w:r>
              <w:t xml:space="preserve">- Developing ASP.NET MVC Apps </w:t>
            </w:r>
          </w:p>
          <w:p w14:paraId="29C0603B" w14:textId="74299002" w:rsidR="00035D15" w:rsidRDefault="00035D15" w:rsidP="004D3011">
            <w:r>
              <w:t>- .NET Framework 3.5 WinForms</w:t>
            </w:r>
          </w:p>
          <w:p w14:paraId="301E4DF9" w14:textId="74A23204" w:rsidR="004D3011" w:rsidRDefault="00035D15" w:rsidP="004D3011">
            <w:r>
              <w:t>- SharePoint Server App Dev</w:t>
            </w:r>
          </w:p>
          <w:p w14:paraId="0D65AEFB" w14:textId="152CF57F" w:rsidR="00035D15" w:rsidRDefault="00035D15" w:rsidP="004D3011">
            <w:r>
              <w:t>- .NET Framework 2.0 UI Dev</w:t>
            </w:r>
          </w:p>
          <w:p w14:paraId="08E8E402" w14:textId="3DC19846" w:rsidR="004D3011" w:rsidRPr="004D3011" w:rsidRDefault="00035D15" w:rsidP="004D3011">
            <w:r>
              <w:t>- Dist</w:t>
            </w:r>
            <w:r w:rsidR="00B33839">
              <w:t>ributed</w:t>
            </w:r>
            <w:r>
              <w:t xml:space="preserve"> Apps w/ MS VB6</w:t>
            </w:r>
          </w:p>
        </w:tc>
        <w:tc>
          <w:tcPr>
            <w:tcW w:w="720" w:type="dxa"/>
          </w:tcPr>
          <w:p w14:paraId="697FD88C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AFCF786945C748C48596DC38B18E9ED1"/>
              </w:placeholder>
              <w:temporary/>
              <w:showingPlcHdr/>
              <w15:appearance w15:val="hidden"/>
            </w:sdtPr>
            <w:sdtContent>
              <w:p w14:paraId="68A3590F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5D9C8B5C" w14:textId="58FF97EF" w:rsidR="00036450" w:rsidRPr="00036450" w:rsidRDefault="00291623" w:rsidP="00B359E4">
            <w:pPr>
              <w:pStyle w:val="Heading4"/>
            </w:pPr>
            <w:r>
              <w:t>Texas State Technical College – Waco, Texas</w:t>
            </w:r>
          </w:p>
          <w:p w14:paraId="3102448E" w14:textId="03942E06" w:rsidR="004D3011" w:rsidRDefault="00291623" w:rsidP="00036450">
            <w:r>
              <w:t>A.A.S. in Computer Science</w:t>
            </w:r>
          </w:p>
          <w:p w14:paraId="53C66096" w14:textId="77777777" w:rsidR="00ED47BA" w:rsidRDefault="00ED47BA" w:rsidP="00036450"/>
          <w:p w14:paraId="109025A5" w14:textId="3C115713" w:rsidR="00036450" w:rsidRDefault="00CD624D" w:rsidP="00036450">
            <w:pPr>
              <w:pStyle w:val="Heading2"/>
            </w:pPr>
            <w:r>
              <w:t xml:space="preserve">RECENT </w:t>
            </w:r>
            <w:sdt>
              <w:sdtPr>
                <w:id w:val="1001553383"/>
                <w:placeholder>
                  <w:docPart w:val="F10BC649E8BE418F9DDD8D4FF369DB34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t>WORK EXPERIENCE</w:t>
                </w:r>
              </w:sdtContent>
            </w:sdt>
          </w:p>
          <w:p w14:paraId="0500DA86" w14:textId="1EB77141" w:rsidR="00036450" w:rsidRDefault="00AC3F30" w:rsidP="00B359E4">
            <w:pPr>
              <w:pStyle w:val="Heading4"/>
              <w:rPr>
                <w:bCs/>
              </w:rPr>
            </w:pPr>
            <w:r>
              <w:t>iA American Financial</w:t>
            </w:r>
            <w:r w:rsidR="007F4E7D">
              <w:t xml:space="preserve"> Group</w:t>
            </w:r>
            <w:r w:rsidR="00036450">
              <w:t xml:space="preserve"> </w:t>
            </w:r>
            <w:r w:rsidR="00BB6666">
              <w:t>–</w:t>
            </w:r>
            <w:r w:rsidR="00036450" w:rsidRPr="00036450">
              <w:t xml:space="preserve"> </w:t>
            </w:r>
            <w:r w:rsidR="00BB6666">
              <w:t>S</w:t>
            </w:r>
            <w:r w:rsidR="00C71F28">
              <w:t>enior</w:t>
            </w:r>
            <w:r w:rsidR="00BB6666">
              <w:t xml:space="preserve"> </w:t>
            </w:r>
            <w:r w:rsidR="00CC43A9">
              <w:t>.NET Architect</w:t>
            </w:r>
            <w:r w:rsidR="002A72D8">
              <w:t xml:space="preserve"> (Azure)</w:t>
            </w:r>
          </w:p>
          <w:p w14:paraId="0CCC0745" w14:textId="1FD0A2B8" w:rsidR="00036450" w:rsidRPr="00036450" w:rsidRDefault="00160F45" w:rsidP="00B359E4">
            <w:pPr>
              <w:pStyle w:val="Date"/>
            </w:pPr>
            <w:r>
              <w:t>Dec 2019</w:t>
            </w:r>
            <w:r w:rsidR="00036450" w:rsidRPr="00036450">
              <w:t>–</w:t>
            </w:r>
            <w:r>
              <w:t>Present</w:t>
            </w:r>
          </w:p>
          <w:p w14:paraId="0A3FAB93" w14:textId="48483AAF" w:rsidR="00036450" w:rsidRDefault="00494B5D" w:rsidP="00036450">
            <w:r>
              <w:t xml:space="preserve">Lead </w:t>
            </w:r>
            <w:r w:rsidR="00C71F28">
              <w:t>.NET</w:t>
            </w:r>
            <w:r w:rsidR="00AD6322">
              <w:t>/Azure</w:t>
            </w:r>
            <w:r w:rsidR="00C71F28">
              <w:t xml:space="preserve"> </w:t>
            </w:r>
            <w:r w:rsidR="00FB1893">
              <w:t>architect</w:t>
            </w:r>
            <w:r w:rsidR="00C71F28">
              <w:t xml:space="preserve"> for greenfield projects in .NET </w:t>
            </w:r>
            <w:r w:rsidR="00FB1893">
              <w:t>10</w:t>
            </w:r>
            <w:r w:rsidR="00511388">
              <w:t>+</w:t>
            </w:r>
            <w:r w:rsidR="00C71F28">
              <w:t xml:space="preserve"> for automotive warranty products</w:t>
            </w:r>
          </w:p>
          <w:p w14:paraId="47A5E125" w14:textId="77777777" w:rsidR="004D3011" w:rsidRDefault="004D3011" w:rsidP="00036450"/>
          <w:p w14:paraId="41BB31DE" w14:textId="3D4AB336" w:rsidR="004D3011" w:rsidRPr="004D3011" w:rsidRDefault="00BB6666" w:rsidP="00B359E4">
            <w:pPr>
              <w:pStyle w:val="Heading4"/>
              <w:rPr>
                <w:bCs/>
              </w:rPr>
            </w:pPr>
            <w:proofErr w:type="spellStart"/>
            <w:r>
              <w:t>XCentium</w:t>
            </w:r>
            <w:proofErr w:type="spellEnd"/>
            <w:r w:rsidR="004D3011" w:rsidRPr="004D3011">
              <w:t xml:space="preserve"> </w:t>
            </w:r>
            <w:r>
              <w:t>- S</w:t>
            </w:r>
            <w:r w:rsidR="00C71F28">
              <w:t>enior</w:t>
            </w:r>
            <w:r>
              <w:t xml:space="preserve"> Full Stack Developer</w:t>
            </w:r>
          </w:p>
          <w:p w14:paraId="4574DAEE" w14:textId="53327EC9" w:rsidR="004D3011" w:rsidRPr="004D3011" w:rsidRDefault="00BE08B4" w:rsidP="00B359E4">
            <w:pPr>
              <w:pStyle w:val="Date"/>
            </w:pPr>
            <w:r>
              <w:t>Feb 2019</w:t>
            </w:r>
            <w:r w:rsidR="004D3011" w:rsidRPr="004D3011">
              <w:t>–</w:t>
            </w:r>
            <w:r>
              <w:t>Dec 2019</w:t>
            </w:r>
          </w:p>
          <w:p w14:paraId="78D6B97B" w14:textId="77777777" w:rsidR="00C71F28" w:rsidRDefault="00C71F28" w:rsidP="00C71F28">
            <w:r>
              <w:t>Lead ASP.NET MVC developer for Incentive Commission Programs application for Western Alliance Bank Corporation</w:t>
            </w:r>
          </w:p>
          <w:p w14:paraId="20F6512F" w14:textId="77777777" w:rsidR="004D3011" w:rsidRDefault="004D3011" w:rsidP="00036450"/>
          <w:p w14:paraId="2495403B" w14:textId="42DA7DBD" w:rsidR="004D3011" w:rsidRPr="004D3011" w:rsidRDefault="00BE08B4" w:rsidP="00B359E4">
            <w:pPr>
              <w:pStyle w:val="Heading4"/>
              <w:rPr>
                <w:bCs/>
              </w:rPr>
            </w:pPr>
            <w:r>
              <w:t>Texas Workforce Commission</w:t>
            </w:r>
            <w:r w:rsidR="004D3011" w:rsidRPr="004D3011">
              <w:t xml:space="preserve"> </w:t>
            </w:r>
            <w:r>
              <w:t xml:space="preserve">– Senior </w:t>
            </w:r>
            <w:r w:rsidR="0016092C">
              <w:t>ASP</w:t>
            </w:r>
            <w:r>
              <w:t xml:space="preserve">.NET </w:t>
            </w:r>
            <w:r w:rsidR="0016092C">
              <w:t xml:space="preserve">MVC </w:t>
            </w:r>
            <w:r>
              <w:t>Consultant</w:t>
            </w:r>
          </w:p>
          <w:p w14:paraId="0CCDEE34" w14:textId="08F058FA" w:rsidR="004D3011" w:rsidRPr="004D3011" w:rsidRDefault="00D94951" w:rsidP="00B359E4">
            <w:pPr>
              <w:pStyle w:val="Date"/>
            </w:pPr>
            <w:r>
              <w:t>Feb 201</w:t>
            </w:r>
            <w:r w:rsidR="00CA5C86">
              <w:t>6</w:t>
            </w:r>
            <w:r w:rsidR="004D3011" w:rsidRPr="004D3011">
              <w:t>–</w:t>
            </w:r>
            <w:r>
              <w:t>Feb 201</w:t>
            </w:r>
            <w:r w:rsidR="00CA5C86">
              <w:t>9</w:t>
            </w:r>
          </w:p>
          <w:p w14:paraId="53380167" w14:textId="223A1552" w:rsidR="004D3011" w:rsidRPr="004D3011" w:rsidRDefault="00C71F28" w:rsidP="004D3011">
            <w:r>
              <w:t xml:space="preserve">Lead ASP.NET MVC developer for Labor Market and Career Information department at the Texas State </w:t>
            </w:r>
            <w:proofErr w:type="gramStart"/>
            <w:r>
              <w:t>capitol</w:t>
            </w:r>
            <w:proofErr w:type="gramEnd"/>
            <w:r w:rsidR="00036450" w:rsidRPr="004D3011">
              <w:t xml:space="preserve"> </w:t>
            </w:r>
          </w:p>
          <w:p w14:paraId="45F1C626" w14:textId="77777777" w:rsidR="00ED47BA" w:rsidRDefault="00ED47BA" w:rsidP="00036450"/>
          <w:sdt>
            <w:sdtPr>
              <w:id w:val="1669594239"/>
              <w:placeholder>
                <w:docPart w:val="D2627AB5F60349BF90D28478391BB602"/>
              </w:placeholder>
              <w:temporary/>
              <w:showingPlcHdr/>
              <w15:appearance w15:val="hidden"/>
            </w:sdtPr>
            <w:sdtContent>
              <w:p w14:paraId="182AC9A8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3C86F4B8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603CF45D" wp14:editId="797AE23A">
                  <wp:extent cx="4069080" cy="2053590"/>
                  <wp:effectExtent l="0" t="0" r="762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</w:tbl>
    <w:p w14:paraId="2B03B1C0" w14:textId="771AA488" w:rsidR="00BC2952" w:rsidRDefault="00BC2952" w:rsidP="000C45FF">
      <w:pPr>
        <w:tabs>
          <w:tab w:val="left" w:pos="990"/>
        </w:tabs>
      </w:pPr>
    </w:p>
    <w:p w14:paraId="5426F695" w14:textId="6FF915A1" w:rsidR="00BC2952" w:rsidRDefault="00BC2952">
      <w:r>
        <w:br w:type="page"/>
      </w:r>
    </w:p>
    <w:p w14:paraId="1F9D783E" w14:textId="753CCC0C" w:rsidR="003C28BB" w:rsidRDefault="00BC2952" w:rsidP="00BC2952">
      <w:pPr>
        <w:pStyle w:val="Heading2"/>
      </w:pPr>
      <w:r>
        <w:lastRenderedPageBreak/>
        <w:t>WORK EXPERIENCE</w:t>
      </w:r>
    </w:p>
    <w:p w14:paraId="6BF03BA0" w14:textId="090EAE6E" w:rsidR="00440E10" w:rsidRDefault="00E2705D" w:rsidP="00440E10">
      <w:pPr>
        <w:pStyle w:val="Heading4"/>
        <w:rPr>
          <w:bCs/>
        </w:rPr>
      </w:pPr>
      <w:r>
        <w:t>iA American Financial</w:t>
      </w:r>
      <w:r w:rsidR="00305E4A">
        <w:t xml:space="preserve"> Group</w:t>
      </w:r>
      <w:r w:rsidR="00440E10">
        <w:t xml:space="preserve"> –</w:t>
      </w:r>
      <w:r w:rsidR="00440E10" w:rsidRPr="00036450">
        <w:t xml:space="preserve"> </w:t>
      </w:r>
      <w:r w:rsidR="00440E10">
        <w:t xml:space="preserve">Senior </w:t>
      </w:r>
      <w:r w:rsidR="00E24A7B">
        <w:t>.NET Architect (Azure)</w:t>
      </w:r>
      <w:r w:rsidR="00440E10">
        <w:t xml:space="preserve"> – </w:t>
      </w:r>
      <w:r w:rsidR="00E24A7B">
        <w:t xml:space="preserve">Remote / </w:t>
      </w:r>
      <w:r w:rsidR="00440E10">
        <w:t xml:space="preserve">Austin, Texas </w:t>
      </w:r>
      <w:r w:rsidR="00753A0A">
        <w:t>/ Quebec, Canada</w:t>
      </w:r>
    </w:p>
    <w:p w14:paraId="7A2C680D" w14:textId="77777777" w:rsidR="00440E10" w:rsidRPr="00036450" w:rsidRDefault="00440E10" w:rsidP="00440E10">
      <w:pPr>
        <w:pStyle w:val="Date"/>
      </w:pPr>
      <w:r>
        <w:t>Dec 2019</w:t>
      </w:r>
      <w:r w:rsidRPr="00036450">
        <w:t>–</w:t>
      </w:r>
      <w:r>
        <w:t>Present</w:t>
      </w:r>
    </w:p>
    <w:p w14:paraId="14A0AF8A" w14:textId="4DFD799E" w:rsidR="00440E10" w:rsidRDefault="00440E10" w:rsidP="00440E10">
      <w:r>
        <w:t>Lead .NET</w:t>
      </w:r>
      <w:r w:rsidR="00A833F8">
        <w:t>/Azure</w:t>
      </w:r>
      <w:r>
        <w:t xml:space="preserve"> </w:t>
      </w:r>
      <w:r w:rsidR="00226899">
        <w:t>architect</w:t>
      </w:r>
      <w:r>
        <w:t xml:space="preserve"> for greenfield projects in .NET</w:t>
      </w:r>
      <w:r w:rsidR="00511388">
        <w:t xml:space="preserve"> 10+</w:t>
      </w:r>
      <w:r>
        <w:t xml:space="preserve"> for automo</w:t>
      </w:r>
      <w:r w:rsidR="007850FA">
        <w:t>bile</w:t>
      </w:r>
      <w:r>
        <w:t xml:space="preserve"> warranty products</w:t>
      </w:r>
      <w:r w:rsidR="0090780A">
        <w:t xml:space="preserve"> and payments</w:t>
      </w:r>
    </w:p>
    <w:p w14:paraId="48A48E34" w14:textId="7072A65C" w:rsidR="00440E10" w:rsidRDefault="00440E10" w:rsidP="00751DFA"/>
    <w:p w14:paraId="34A759B3" w14:textId="2F395969" w:rsidR="00922DBC" w:rsidRPr="004D3011" w:rsidRDefault="00922DBC" w:rsidP="00922DBC">
      <w:pPr>
        <w:pStyle w:val="Heading4"/>
        <w:rPr>
          <w:bCs/>
        </w:rPr>
      </w:pPr>
      <w:proofErr w:type="spellStart"/>
      <w:r>
        <w:t>XCentium</w:t>
      </w:r>
      <w:proofErr w:type="spellEnd"/>
      <w:r w:rsidRPr="004D3011">
        <w:t xml:space="preserve"> </w:t>
      </w:r>
      <w:r>
        <w:t>- Senior Full Stack Developer</w:t>
      </w:r>
      <w:r w:rsidR="00980D7C">
        <w:t xml:space="preserve"> – Remote / Austin, Texas / Los Angeles, California</w:t>
      </w:r>
    </w:p>
    <w:p w14:paraId="1328FF2C" w14:textId="77777777" w:rsidR="00922DBC" w:rsidRPr="004D3011" w:rsidRDefault="00922DBC" w:rsidP="00922DBC">
      <w:pPr>
        <w:pStyle w:val="Date"/>
      </w:pPr>
      <w:r>
        <w:t>Feb 2019</w:t>
      </w:r>
      <w:r w:rsidRPr="004D3011">
        <w:t>–</w:t>
      </w:r>
      <w:r>
        <w:t>Dec 2019</w:t>
      </w:r>
    </w:p>
    <w:p w14:paraId="26D1F7FA" w14:textId="77777777" w:rsidR="00922DBC" w:rsidRDefault="00922DBC" w:rsidP="00922DBC">
      <w:r>
        <w:t>Lead ASP.NET MVC developer for Incentive Commission Programs application for Western Alliance Bank Corporation</w:t>
      </w:r>
    </w:p>
    <w:p w14:paraId="6023061D" w14:textId="77777777" w:rsidR="00922DBC" w:rsidRDefault="00922DBC" w:rsidP="00922DBC"/>
    <w:p w14:paraId="3AAE6DA3" w14:textId="08B05E7F" w:rsidR="00922DBC" w:rsidRPr="004D3011" w:rsidRDefault="00922DBC" w:rsidP="00922DBC">
      <w:pPr>
        <w:pStyle w:val="Heading4"/>
        <w:rPr>
          <w:bCs/>
        </w:rPr>
      </w:pPr>
      <w:r>
        <w:t>Texas Workforce Commission</w:t>
      </w:r>
      <w:r w:rsidRPr="004D3011">
        <w:t xml:space="preserve"> </w:t>
      </w:r>
      <w:r>
        <w:t xml:space="preserve">– </w:t>
      </w:r>
      <w:r w:rsidR="0016092C">
        <w:t>Senior ASP.NET MVC Consultant – Texas Capitol, Austin, Texas</w:t>
      </w:r>
    </w:p>
    <w:p w14:paraId="17739EF3" w14:textId="77777777" w:rsidR="00102354" w:rsidRPr="004D3011" w:rsidRDefault="00102354" w:rsidP="00102354">
      <w:pPr>
        <w:pStyle w:val="Date"/>
      </w:pPr>
      <w:r>
        <w:t>Feb 2016</w:t>
      </w:r>
      <w:r w:rsidRPr="004D3011">
        <w:t>–</w:t>
      </w:r>
      <w:r>
        <w:t>Feb 2019</w:t>
      </w:r>
    </w:p>
    <w:p w14:paraId="2C344EE6" w14:textId="77777777" w:rsidR="00922DBC" w:rsidRPr="004D3011" w:rsidRDefault="00922DBC" w:rsidP="00922DBC">
      <w:r>
        <w:t xml:space="preserve">Lead ASP.NET MVC developer for Labor Market and Career Information department at the Texas State </w:t>
      </w:r>
      <w:proofErr w:type="gramStart"/>
      <w:r>
        <w:t>capitol</w:t>
      </w:r>
      <w:proofErr w:type="gramEnd"/>
      <w:r w:rsidRPr="004D3011">
        <w:t xml:space="preserve"> </w:t>
      </w:r>
    </w:p>
    <w:p w14:paraId="79650CC2" w14:textId="251BE530" w:rsidR="00922DBC" w:rsidRDefault="00922DBC" w:rsidP="00751DFA"/>
    <w:p w14:paraId="7CF9EF80" w14:textId="37F35AE9" w:rsidR="00F73C6E" w:rsidRPr="004D3011" w:rsidRDefault="00F73C6E" w:rsidP="00F73C6E">
      <w:pPr>
        <w:pStyle w:val="Heading4"/>
        <w:rPr>
          <w:bCs/>
        </w:rPr>
      </w:pPr>
      <w:r>
        <w:t>Texas Education Agency – Programmer V – Texas Capitol, Austin, Texas</w:t>
      </w:r>
    </w:p>
    <w:p w14:paraId="1B660A8C" w14:textId="77777777" w:rsidR="00F73C6E" w:rsidRPr="004D3011" w:rsidRDefault="00F73C6E" w:rsidP="00F73C6E">
      <w:pPr>
        <w:pStyle w:val="Date"/>
      </w:pPr>
      <w:r>
        <w:t>Feb 2014</w:t>
      </w:r>
      <w:r w:rsidRPr="004D3011">
        <w:t>–</w:t>
      </w:r>
      <w:r>
        <w:t>Feb 2016</w:t>
      </w:r>
    </w:p>
    <w:p w14:paraId="34AF58E1" w14:textId="77777777" w:rsidR="00F73C6E" w:rsidRPr="004D3011" w:rsidRDefault="00F73C6E" w:rsidP="00F73C6E">
      <w:r>
        <w:t xml:space="preserve">Lead ASP.NET MVC developer for Labor Market and Career Information department at the Texas State </w:t>
      </w:r>
      <w:proofErr w:type="gramStart"/>
      <w:r>
        <w:t>capitol</w:t>
      </w:r>
      <w:proofErr w:type="gramEnd"/>
      <w:r w:rsidRPr="004D3011">
        <w:t xml:space="preserve"> </w:t>
      </w:r>
    </w:p>
    <w:p w14:paraId="3A34219A" w14:textId="248A90FE" w:rsidR="00F73C6E" w:rsidRDefault="00F73C6E" w:rsidP="00751DFA"/>
    <w:p w14:paraId="7716EB56" w14:textId="2B0B90F6" w:rsidR="00B558CD" w:rsidRPr="004D3011" w:rsidRDefault="00B558CD" w:rsidP="00B558CD">
      <w:pPr>
        <w:pStyle w:val="Heading4"/>
        <w:rPr>
          <w:bCs/>
        </w:rPr>
      </w:pPr>
      <w:r>
        <w:t>Texas Department of State Health Services (WIC Program) – Senior ASP.NET MVC Consultant – Austin, Texas</w:t>
      </w:r>
    </w:p>
    <w:p w14:paraId="454F3183" w14:textId="493BEC4A" w:rsidR="00B558CD" w:rsidRPr="004D3011" w:rsidRDefault="00B558CD" w:rsidP="00B558CD">
      <w:pPr>
        <w:pStyle w:val="Date"/>
      </w:pPr>
      <w:r>
        <w:t>May 2013</w:t>
      </w:r>
      <w:r w:rsidRPr="004D3011">
        <w:t>–</w:t>
      </w:r>
      <w:r>
        <w:t>Jan 2014</w:t>
      </w:r>
    </w:p>
    <w:p w14:paraId="72E93158" w14:textId="08545822" w:rsidR="00B558CD" w:rsidRDefault="004B620D" w:rsidP="00751DFA">
      <w:r>
        <w:t>Senior ASP.NET MVC developer for Nutritional Educational Breastfeeding Plan for Women, Infants and Children (WIC)</w:t>
      </w:r>
    </w:p>
    <w:p w14:paraId="26C5C70D" w14:textId="0C720821" w:rsidR="00554927" w:rsidRDefault="00554927" w:rsidP="00751DFA"/>
    <w:p w14:paraId="7E952775" w14:textId="2863B09E" w:rsidR="00554927" w:rsidRPr="004D3011" w:rsidRDefault="00554927" w:rsidP="00554927">
      <w:pPr>
        <w:pStyle w:val="Heading4"/>
        <w:rPr>
          <w:bCs/>
        </w:rPr>
      </w:pPr>
      <w:r>
        <w:t xml:space="preserve">Double Line, Inc – C# DevOps </w:t>
      </w:r>
      <w:r w:rsidR="00DC25CB">
        <w:t>Consultant</w:t>
      </w:r>
      <w:r>
        <w:t xml:space="preserve"> – Austin, Texas</w:t>
      </w:r>
    </w:p>
    <w:p w14:paraId="3B17A7A5" w14:textId="531E79A6" w:rsidR="00554927" w:rsidRPr="004D3011" w:rsidRDefault="00554927" w:rsidP="00554927">
      <w:pPr>
        <w:pStyle w:val="Date"/>
      </w:pPr>
      <w:r>
        <w:t>Oct 2012-Jan 2013</w:t>
      </w:r>
    </w:p>
    <w:p w14:paraId="0DAE9BA1" w14:textId="252D31A2" w:rsidR="00554927" w:rsidRDefault="00554927" w:rsidP="00751DFA">
      <w:r>
        <w:t>PowerShell automation developer and DevOps guru supporting Active Directory/ETL/SSIS/MVC4 applications</w:t>
      </w:r>
    </w:p>
    <w:p w14:paraId="51D5D051" w14:textId="12A5A3AC" w:rsidR="00A54F7E" w:rsidRDefault="00A54F7E" w:rsidP="00751DFA"/>
    <w:p w14:paraId="39155893" w14:textId="41EC11DD" w:rsidR="00A54F7E" w:rsidRPr="004D3011" w:rsidRDefault="00A54F7E" w:rsidP="00A54F7E">
      <w:pPr>
        <w:pStyle w:val="Heading4"/>
        <w:rPr>
          <w:bCs/>
        </w:rPr>
      </w:pPr>
      <w:proofErr w:type="spellStart"/>
      <w:r>
        <w:t>Incenergy</w:t>
      </w:r>
      <w:proofErr w:type="spellEnd"/>
      <w:r>
        <w:t xml:space="preserve"> – Full Stack Software Developer – Austin, Texas</w:t>
      </w:r>
    </w:p>
    <w:p w14:paraId="02F3CA8F" w14:textId="2426B5CE" w:rsidR="00A54F7E" w:rsidRPr="004D3011" w:rsidRDefault="000C1411" w:rsidP="00A54F7E">
      <w:pPr>
        <w:pStyle w:val="Date"/>
      </w:pPr>
      <w:r>
        <w:t>Jul</w:t>
      </w:r>
      <w:r w:rsidR="00A54F7E">
        <w:t xml:space="preserve"> 201</w:t>
      </w:r>
      <w:r>
        <w:t>0</w:t>
      </w:r>
      <w:r w:rsidR="00A54F7E">
        <w:t>-</w:t>
      </w:r>
      <w:r>
        <w:t>Oct 2012</w:t>
      </w:r>
    </w:p>
    <w:p w14:paraId="7784B4B4" w14:textId="0809E99D" w:rsidR="00A54F7E" w:rsidRDefault="00D211FE" w:rsidP="00751DFA">
      <w:r>
        <w:t xml:space="preserve">Flex UI developer, iPhone/iPad app developer, AWS DevOps engineer for IoT </w:t>
      </w:r>
      <w:r w:rsidR="00E602C2">
        <w:t xml:space="preserve">/ </w:t>
      </w:r>
      <w:r>
        <w:t>Smart Thermostat / Meter startup company</w:t>
      </w:r>
    </w:p>
    <w:p w14:paraId="7F53D9AA" w14:textId="4ED24059" w:rsidR="00D8196A" w:rsidRDefault="00D8196A" w:rsidP="00751DFA"/>
    <w:p w14:paraId="35278158" w14:textId="5AD30435" w:rsidR="00D8196A" w:rsidRPr="004D3011" w:rsidRDefault="00D8196A" w:rsidP="00D8196A">
      <w:pPr>
        <w:pStyle w:val="Heading4"/>
        <w:rPr>
          <w:bCs/>
        </w:rPr>
      </w:pPr>
      <w:r>
        <w:t>HVJ Associates - .NET Architect – Austin, Texas</w:t>
      </w:r>
    </w:p>
    <w:p w14:paraId="4799DF04" w14:textId="49FAA87C" w:rsidR="00D8196A" w:rsidRPr="004D3011" w:rsidRDefault="00D8196A" w:rsidP="00D8196A">
      <w:pPr>
        <w:pStyle w:val="Date"/>
      </w:pPr>
      <w:r>
        <w:t>May 2009-Mar 2010</w:t>
      </w:r>
    </w:p>
    <w:p w14:paraId="72FB7E41" w14:textId="3669F039" w:rsidR="00D8196A" w:rsidRDefault="00D8196A" w:rsidP="00751DFA">
      <w:r>
        <w:t>.NET Architect for Geological Engineering firm’s .NET applications for tax funded road</w:t>
      </w:r>
      <w:r w:rsidR="005D62EB">
        <w:t xml:space="preserve"> &amp;</w:t>
      </w:r>
      <w:r>
        <w:t xml:space="preserve"> asphalt assessment surveys</w:t>
      </w:r>
    </w:p>
    <w:p w14:paraId="193195D3" w14:textId="1E4D6E56" w:rsidR="00743AF6" w:rsidRDefault="00743AF6" w:rsidP="00751DFA"/>
    <w:p w14:paraId="47A7D5C8" w14:textId="790B94C7" w:rsidR="00743AF6" w:rsidRPr="004D3011" w:rsidRDefault="00743AF6" w:rsidP="00743AF6">
      <w:pPr>
        <w:pStyle w:val="Heading4"/>
        <w:rPr>
          <w:bCs/>
        </w:rPr>
      </w:pPr>
      <w:r>
        <w:t>ABB Grain, LTD. – C# .NET / SQL Consultant – Adelaide, South Australia</w:t>
      </w:r>
    </w:p>
    <w:p w14:paraId="0CC13645" w14:textId="709A4136" w:rsidR="00743AF6" w:rsidRPr="004D3011" w:rsidRDefault="00743AF6" w:rsidP="00743AF6">
      <w:pPr>
        <w:pStyle w:val="Date"/>
      </w:pPr>
      <w:r>
        <w:t>Jul 2008-Dec 2008</w:t>
      </w:r>
    </w:p>
    <w:p w14:paraId="1B8E92F1" w14:textId="5CA12C0A" w:rsidR="00743AF6" w:rsidRDefault="00743AF6" w:rsidP="00751DFA">
      <w:r>
        <w:t>.NET Consultant on the Automation of Movements project for Australia’s largest grain shipment and processing supplier</w:t>
      </w:r>
    </w:p>
    <w:p w14:paraId="2E236B34" w14:textId="1FD46F20" w:rsidR="00C823F5" w:rsidRDefault="00C823F5" w:rsidP="00751DFA"/>
    <w:p w14:paraId="32D249C4" w14:textId="7B8F2980" w:rsidR="00C823F5" w:rsidRPr="004D3011" w:rsidRDefault="00C823F5" w:rsidP="00C823F5">
      <w:pPr>
        <w:pStyle w:val="Heading4"/>
        <w:rPr>
          <w:bCs/>
        </w:rPr>
      </w:pPr>
      <w:r>
        <w:t>Texas Department of Transportation – Senior .NET Web Developer – Austin, Texas</w:t>
      </w:r>
    </w:p>
    <w:p w14:paraId="4864BE7E" w14:textId="7EC51E4E" w:rsidR="00C823F5" w:rsidRPr="004D3011" w:rsidRDefault="00C823F5" w:rsidP="00C823F5">
      <w:pPr>
        <w:pStyle w:val="Date"/>
      </w:pPr>
      <w:r>
        <w:t>Mar 2007-May 2008</w:t>
      </w:r>
    </w:p>
    <w:p w14:paraId="33B7F22C" w14:textId="02051AE7" w:rsidR="00C823F5" w:rsidRDefault="00C823F5" w:rsidP="00751DFA">
      <w:r>
        <w:t>ASP.NET developer for Licensing, Administration, Consumer Affairs and Enforcement app for Texas motor vehicle dealerships</w:t>
      </w:r>
    </w:p>
    <w:p w14:paraId="18E5B1DD" w14:textId="3EE529A1" w:rsidR="0097427C" w:rsidRDefault="0097427C" w:rsidP="00751DFA"/>
    <w:p w14:paraId="1B411D6D" w14:textId="749D5F6C" w:rsidR="0097427C" w:rsidRPr="004D3011" w:rsidRDefault="0097427C" w:rsidP="0097427C">
      <w:pPr>
        <w:pStyle w:val="Heading4"/>
        <w:rPr>
          <w:bCs/>
        </w:rPr>
      </w:pPr>
      <w:proofErr w:type="spellStart"/>
      <w:r>
        <w:t>HomeCity</w:t>
      </w:r>
      <w:proofErr w:type="spellEnd"/>
      <w:r>
        <w:t xml:space="preserve"> Inc. – Mid-level .NET Web Developer – Westlake, Texas</w:t>
      </w:r>
    </w:p>
    <w:p w14:paraId="2C129752" w14:textId="16C7CEB5" w:rsidR="0097427C" w:rsidRPr="004D3011" w:rsidRDefault="00EB0587" w:rsidP="0097427C">
      <w:pPr>
        <w:pStyle w:val="Date"/>
      </w:pPr>
      <w:r>
        <w:t>Feb</w:t>
      </w:r>
      <w:r w:rsidR="0097427C">
        <w:t xml:space="preserve"> 200</w:t>
      </w:r>
      <w:r>
        <w:t>6</w:t>
      </w:r>
      <w:r w:rsidR="0097427C">
        <w:t>-</w:t>
      </w:r>
      <w:r>
        <w:t>Dec 2006</w:t>
      </w:r>
    </w:p>
    <w:p w14:paraId="787AD4C2" w14:textId="3E5B30A8" w:rsidR="0097427C" w:rsidRDefault="00EB0587" w:rsidP="00751DFA">
      <w:r>
        <w:t>ASP.NET developer for real estate company</w:t>
      </w:r>
      <w:r w:rsidR="006B12AA">
        <w:t xml:space="preserve"> for</w:t>
      </w:r>
      <w:r>
        <w:t xml:space="preserve"> 3</w:t>
      </w:r>
      <w:r w:rsidRPr="00EB0587">
        <w:rPr>
          <w:vertAlign w:val="superscript"/>
        </w:rPr>
        <w:t>rd</w:t>
      </w:r>
      <w:r>
        <w:t xml:space="preserve"> party web service API integrations and agent email communications</w:t>
      </w:r>
    </w:p>
    <w:p w14:paraId="4B667E10" w14:textId="35FF0E45" w:rsidR="008B2432" w:rsidRDefault="008B2432" w:rsidP="00751DFA"/>
    <w:p w14:paraId="6FFF681A" w14:textId="5F355F8E" w:rsidR="008B2432" w:rsidRPr="004D3011" w:rsidRDefault="008B2432" w:rsidP="008B2432">
      <w:pPr>
        <w:pStyle w:val="Heading4"/>
        <w:rPr>
          <w:bCs/>
        </w:rPr>
      </w:pPr>
      <w:r>
        <w:t xml:space="preserve">Affiliated Computer Systems (ACS) / Spherion – Mid-level ASP.NET </w:t>
      </w:r>
      <w:r w:rsidR="00A16C07">
        <w:t>Consultant</w:t>
      </w:r>
      <w:r>
        <w:t xml:space="preserve"> – </w:t>
      </w:r>
      <w:r w:rsidR="006C7639">
        <w:t>Cedar Park</w:t>
      </w:r>
      <w:r>
        <w:t>, Texas</w:t>
      </w:r>
    </w:p>
    <w:p w14:paraId="3449A9D4" w14:textId="4BBCB1ED" w:rsidR="008B2432" w:rsidRDefault="00A16C07" w:rsidP="008B2432">
      <w:pPr>
        <w:pStyle w:val="Date"/>
      </w:pPr>
      <w:r>
        <w:t>Jun 2005-Nov 2005</w:t>
      </w:r>
    </w:p>
    <w:p w14:paraId="2102A492" w14:textId="3BA29E2C" w:rsidR="00A16C07" w:rsidRDefault="00A16C07" w:rsidP="00A16C07">
      <w:r>
        <w:t>ASP.NET consultant on Texas Children’s Health Insurance Program (CHIP) financial projects for public health care benefits</w:t>
      </w:r>
    </w:p>
    <w:p w14:paraId="689AC491" w14:textId="1473CC90" w:rsidR="0035341B" w:rsidRDefault="0035341B" w:rsidP="00A16C07"/>
    <w:p w14:paraId="511CC69C" w14:textId="684E3970" w:rsidR="0035341B" w:rsidRPr="004D3011" w:rsidRDefault="0035341B" w:rsidP="0035341B">
      <w:pPr>
        <w:pStyle w:val="Heading4"/>
        <w:rPr>
          <w:bCs/>
        </w:rPr>
      </w:pPr>
      <w:r>
        <w:t>American Auto Exchange, Inc. – Mid-level ASP.NET Developer – Westlake, Texas / Dallas, Texas</w:t>
      </w:r>
    </w:p>
    <w:p w14:paraId="57FC3120" w14:textId="41F48524" w:rsidR="0035341B" w:rsidRDefault="0035341B" w:rsidP="0035341B">
      <w:pPr>
        <w:pStyle w:val="Date"/>
      </w:pPr>
      <w:r>
        <w:t>Jun 200</w:t>
      </w:r>
      <w:r w:rsidR="002B7D87">
        <w:t>4</w:t>
      </w:r>
      <w:r>
        <w:t>-</w:t>
      </w:r>
      <w:r w:rsidR="002B7D87">
        <w:t>Jun 2005</w:t>
      </w:r>
    </w:p>
    <w:p w14:paraId="397B7AA4" w14:textId="137B71A9" w:rsidR="0035341B" w:rsidRDefault="0035341B" w:rsidP="00A16C07">
      <w:r>
        <w:t xml:space="preserve">ASP.NET </w:t>
      </w:r>
      <w:r w:rsidR="002B7D87">
        <w:t xml:space="preserve">developer for web-based vehicle inventory management platform for 800+ car dealerships </w:t>
      </w:r>
    </w:p>
    <w:p w14:paraId="01C421BC" w14:textId="5C4EEBC2" w:rsidR="00111286" w:rsidRDefault="00111286" w:rsidP="00A16C07"/>
    <w:p w14:paraId="457AE378" w14:textId="28A1FE91" w:rsidR="00111286" w:rsidRPr="004D3011" w:rsidRDefault="00111286" w:rsidP="00111286">
      <w:pPr>
        <w:pStyle w:val="Heading4"/>
        <w:rPr>
          <w:bCs/>
        </w:rPr>
      </w:pPr>
      <w:r>
        <w:t>Innovative Aftermarket Systems, Inc. – Mid-level ASP.NET Developer – Jonestown, Texas</w:t>
      </w:r>
    </w:p>
    <w:p w14:paraId="16755C52" w14:textId="6FE5C35E" w:rsidR="00111286" w:rsidRDefault="00111286" w:rsidP="00111286">
      <w:pPr>
        <w:pStyle w:val="Date"/>
      </w:pPr>
      <w:r>
        <w:t>Jul 2002-Feb 2004</w:t>
      </w:r>
    </w:p>
    <w:p w14:paraId="5AB74FBD" w14:textId="4C3AC8B4" w:rsidR="00111286" w:rsidRDefault="00111286" w:rsidP="00A16C07">
      <w:r>
        <w:t xml:space="preserve">.NET developer collaborating on vehicle warranty products for both web and </w:t>
      </w:r>
      <w:r w:rsidR="00A66223">
        <w:t xml:space="preserve">desktop </w:t>
      </w:r>
    </w:p>
    <w:p w14:paraId="6B132F1E" w14:textId="5A037B65" w:rsidR="00111286" w:rsidRDefault="00111286" w:rsidP="00A16C07"/>
    <w:p w14:paraId="238E206B" w14:textId="2D065613" w:rsidR="00111286" w:rsidRPr="004D3011" w:rsidRDefault="00111286" w:rsidP="00111286">
      <w:pPr>
        <w:pStyle w:val="Heading4"/>
        <w:rPr>
          <w:bCs/>
        </w:rPr>
      </w:pPr>
      <w:r>
        <w:t>Novosad, Hayes &amp; Associates – Junior .NET WinForms Developer – Kingwood, Texas</w:t>
      </w:r>
    </w:p>
    <w:p w14:paraId="1E7E78AC" w14:textId="6805AC3A" w:rsidR="00111286" w:rsidRDefault="00111286" w:rsidP="00111286">
      <w:pPr>
        <w:pStyle w:val="Date"/>
      </w:pPr>
      <w:r>
        <w:t>Oct 2001-Apr 2002</w:t>
      </w:r>
    </w:p>
    <w:p w14:paraId="52A1C84D" w14:textId="739AE39B" w:rsidR="00111286" w:rsidRPr="00A16C07" w:rsidRDefault="00A66223" w:rsidP="00A16C07">
      <w:r>
        <w:t>Junior .NET WinForms developer on enterprise applications for the Oklahoma Department of Veterans Affairs</w:t>
      </w:r>
    </w:p>
    <w:sectPr w:rsidR="00111286" w:rsidRPr="00A16C07" w:rsidSect="000C45FF">
      <w:headerReference w:type="default" r:id="rId2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EC9D" w14:textId="77777777" w:rsidR="0024095D" w:rsidRDefault="0024095D" w:rsidP="000C45FF">
      <w:r>
        <w:separator/>
      </w:r>
    </w:p>
  </w:endnote>
  <w:endnote w:type="continuationSeparator" w:id="0">
    <w:p w14:paraId="678450DB" w14:textId="77777777" w:rsidR="0024095D" w:rsidRDefault="0024095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DF67" w14:textId="77777777" w:rsidR="0024095D" w:rsidRDefault="0024095D" w:rsidP="000C45FF">
      <w:r>
        <w:separator/>
      </w:r>
    </w:p>
  </w:footnote>
  <w:footnote w:type="continuationSeparator" w:id="0">
    <w:p w14:paraId="36B46674" w14:textId="77777777" w:rsidR="0024095D" w:rsidRDefault="0024095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FF18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6A1C35" wp14:editId="7AC908C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30295"/>
    <w:multiLevelType w:val="hybridMultilevel"/>
    <w:tmpl w:val="769832EC"/>
    <w:lvl w:ilvl="0" w:tplc="939EA444">
      <w:start w:val="51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07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42"/>
    <w:rsid w:val="00017C00"/>
    <w:rsid w:val="00022CB2"/>
    <w:rsid w:val="00035D15"/>
    <w:rsid w:val="00036450"/>
    <w:rsid w:val="00094499"/>
    <w:rsid w:val="000C1411"/>
    <w:rsid w:val="000C45FF"/>
    <w:rsid w:val="000D24AE"/>
    <w:rsid w:val="000E3FD1"/>
    <w:rsid w:val="000F3DA9"/>
    <w:rsid w:val="00102354"/>
    <w:rsid w:val="00111286"/>
    <w:rsid w:val="00111ACC"/>
    <w:rsid w:val="00112054"/>
    <w:rsid w:val="00132D08"/>
    <w:rsid w:val="001525E1"/>
    <w:rsid w:val="0016092C"/>
    <w:rsid w:val="00160F45"/>
    <w:rsid w:val="00165DE3"/>
    <w:rsid w:val="00180329"/>
    <w:rsid w:val="0019001F"/>
    <w:rsid w:val="001A3D4D"/>
    <w:rsid w:val="001A74A5"/>
    <w:rsid w:val="001B2AB1"/>
    <w:rsid w:val="001B2ABD"/>
    <w:rsid w:val="001E0391"/>
    <w:rsid w:val="001E1759"/>
    <w:rsid w:val="001F1ECC"/>
    <w:rsid w:val="001F2F74"/>
    <w:rsid w:val="00226899"/>
    <w:rsid w:val="002400EB"/>
    <w:rsid w:val="0024095D"/>
    <w:rsid w:val="00256CF7"/>
    <w:rsid w:val="0027332B"/>
    <w:rsid w:val="00281FD5"/>
    <w:rsid w:val="00291623"/>
    <w:rsid w:val="002A0525"/>
    <w:rsid w:val="002A72D8"/>
    <w:rsid w:val="002B7D87"/>
    <w:rsid w:val="002F55B0"/>
    <w:rsid w:val="0030481B"/>
    <w:rsid w:val="00305E4A"/>
    <w:rsid w:val="003156FC"/>
    <w:rsid w:val="003254B5"/>
    <w:rsid w:val="003343DF"/>
    <w:rsid w:val="0035341B"/>
    <w:rsid w:val="0037121F"/>
    <w:rsid w:val="003A6B7D"/>
    <w:rsid w:val="003B06CA"/>
    <w:rsid w:val="003B79A9"/>
    <w:rsid w:val="003C28BB"/>
    <w:rsid w:val="004071FC"/>
    <w:rsid w:val="0041538F"/>
    <w:rsid w:val="00431351"/>
    <w:rsid w:val="0043564D"/>
    <w:rsid w:val="00440E10"/>
    <w:rsid w:val="00445947"/>
    <w:rsid w:val="004813B3"/>
    <w:rsid w:val="00493601"/>
    <w:rsid w:val="00494B5D"/>
    <w:rsid w:val="00496591"/>
    <w:rsid w:val="004B620D"/>
    <w:rsid w:val="004C63E4"/>
    <w:rsid w:val="004D3011"/>
    <w:rsid w:val="004E5C11"/>
    <w:rsid w:val="00511388"/>
    <w:rsid w:val="005262AC"/>
    <w:rsid w:val="005527B1"/>
    <w:rsid w:val="00554927"/>
    <w:rsid w:val="00560A9E"/>
    <w:rsid w:val="005D62EB"/>
    <w:rsid w:val="005E39D5"/>
    <w:rsid w:val="005E72D1"/>
    <w:rsid w:val="00600670"/>
    <w:rsid w:val="00604D51"/>
    <w:rsid w:val="0062123A"/>
    <w:rsid w:val="006427B2"/>
    <w:rsid w:val="00646E75"/>
    <w:rsid w:val="006771D0"/>
    <w:rsid w:val="006B12AA"/>
    <w:rsid w:val="006C057E"/>
    <w:rsid w:val="006C7639"/>
    <w:rsid w:val="006D400D"/>
    <w:rsid w:val="006E5B02"/>
    <w:rsid w:val="00701D8B"/>
    <w:rsid w:val="00715FCB"/>
    <w:rsid w:val="00743101"/>
    <w:rsid w:val="00743AF6"/>
    <w:rsid w:val="00751DFA"/>
    <w:rsid w:val="00753A0A"/>
    <w:rsid w:val="00772004"/>
    <w:rsid w:val="007775E1"/>
    <w:rsid w:val="007850FA"/>
    <w:rsid w:val="007867A0"/>
    <w:rsid w:val="007927F5"/>
    <w:rsid w:val="007C4DBE"/>
    <w:rsid w:val="007F4E7D"/>
    <w:rsid w:val="00802CA0"/>
    <w:rsid w:val="00803D46"/>
    <w:rsid w:val="008448E6"/>
    <w:rsid w:val="00896186"/>
    <w:rsid w:val="00897A3B"/>
    <w:rsid w:val="008B2432"/>
    <w:rsid w:val="008C5AB2"/>
    <w:rsid w:val="009040AA"/>
    <w:rsid w:val="0090780A"/>
    <w:rsid w:val="00922DBC"/>
    <w:rsid w:val="009260CD"/>
    <w:rsid w:val="00942328"/>
    <w:rsid w:val="00952C25"/>
    <w:rsid w:val="0097427C"/>
    <w:rsid w:val="00980D7C"/>
    <w:rsid w:val="009C2BEB"/>
    <w:rsid w:val="00A16C07"/>
    <w:rsid w:val="00A2118D"/>
    <w:rsid w:val="00A54F7E"/>
    <w:rsid w:val="00A635BA"/>
    <w:rsid w:val="00A66223"/>
    <w:rsid w:val="00A72798"/>
    <w:rsid w:val="00A833F8"/>
    <w:rsid w:val="00A847AB"/>
    <w:rsid w:val="00AC3F30"/>
    <w:rsid w:val="00AD6322"/>
    <w:rsid w:val="00AD76E2"/>
    <w:rsid w:val="00B07726"/>
    <w:rsid w:val="00B20152"/>
    <w:rsid w:val="00B33839"/>
    <w:rsid w:val="00B359E4"/>
    <w:rsid w:val="00B558CD"/>
    <w:rsid w:val="00B57D98"/>
    <w:rsid w:val="00B70850"/>
    <w:rsid w:val="00BB6666"/>
    <w:rsid w:val="00BC2952"/>
    <w:rsid w:val="00BE08B4"/>
    <w:rsid w:val="00C066B6"/>
    <w:rsid w:val="00C27BD8"/>
    <w:rsid w:val="00C37BA1"/>
    <w:rsid w:val="00C4674C"/>
    <w:rsid w:val="00C506CF"/>
    <w:rsid w:val="00C70021"/>
    <w:rsid w:val="00C71F28"/>
    <w:rsid w:val="00C72BED"/>
    <w:rsid w:val="00C823F5"/>
    <w:rsid w:val="00C9578B"/>
    <w:rsid w:val="00CA5C86"/>
    <w:rsid w:val="00CB0055"/>
    <w:rsid w:val="00CC43A9"/>
    <w:rsid w:val="00CD624D"/>
    <w:rsid w:val="00CE10E8"/>
    <w:rsid w:val="00D211FE"/>
    <w:rsid w:val="00D2522B"/>
    <w:rsid w:val="00D422DE"/>
    <w:rsid w:val="00D5459D"/>
    <w:rsid w:val="00D8196A"/>
    <w:rsid w:val="00D8447D"/>
    <w:rsid w:val="00D94951"/>
    <w:rsid w:val="00D97E7A"/>
    <w:rsid w:val="00DA1F4D"/>
    <w:rsid w:val="00DC25CB"/>
    <w:rsid w:val="00DD172A"/>
    <w:rsid w:val="00E24A7B"/>
    <w:rsid w:val="00E25A26"/>
    <w:rsid w:val="00E2705D"/>
    <w:rsid w:val="00E4381A"/>
    <w:rsid w:val="00E55D74"/>
    <w:rsid w:val="00E602C2"/>
    <w:rsid w:val="00E65343"/>
    <w:rsid w:val="00EB0587"/>
    <w:rsid w:val="00ED47BA"/>
    <w:rsid w:val="00EE2EE0"/>
    <w:rsid w:val="00EF0B75"/>
    <w:rsid w:val="00F066F0"/>
    <w:rsid w:val="00F11597"/>
    <w:rsid w:val="00F12738"/>
    <w:rsid w:val="00F15D75"/>
    <w:rsid w:val="00F50C42"/>
    <w:rsid w:val="00F60274"/>
    <w:rsid w:val="00F66193"/>
    <w:rsid w:val="00F73C6E"/>
    <w:rsid w:val="00F77FB9"/>
    <w:rsid w:val="00FB068F"/>
    <w:rsid w:val="00FB1893"/>
    <w:rsid w:val="00FC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CE511"/>
  <w14:defaultImageDpi w14:val="32767"/>
  <w15:chartTrackingRefBased/>
  <w15:docId w15:val="{52CF4D6C-F689-4ED3-8D6F-42572FF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035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4.sv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image" Target="media/image3.png"/><Relationship Id="rId25" Type="http://schemas.openxmlformats.org/officeDocument/2006/relationships/hyperlink" Target="https://github.com/Devtr0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ackoverflow.com/users/40899/d3vtr0n?tab=profile" TargetMode="External"/><Relationship Id="rId20" Type="http://schemas.openxmlformats.org/officeDocument/2006/relationships/image" Target="media/image5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richardhollon.com" TargetMode="External"/><Relationship Id="rId24" Type="http://schemas.openxmlformats.org/officeDocument/2006/relationships/image" Target="media/image8.sv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richardsmailbox@gmail.com" TargetMode="External"/><Relationship Id="rId23" Type="http://schemas.openxmlformats.org/officeDocument/2006/relationships/image" Target="media/image7.png"/><Relationship Id="rId28" Type="http://schemas.openxmlformats.org/officeDocument/2006/relationships/chart" Target="charts/chart1.xml"/><Relationship Id="rId10" Type="http://schemas.openxmlformats.org/officeDocument/2006/relationships/endnotes" Target="endnotes.xml"/><Relationship Id="rId19" Type="http://schemas.openxmlformats.org/officeDocument/2006/relationships/hyperlink" Target="https://www.linkedin.com/in/richardhollon/" TargetMode="External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richardhollon.com" TargetMode="External"/><Relationship Id="rId22" Type="http://schemas.openxmlformats.org/officeDocument/2006/relationships/hyperlink" Target="https://www.instagram.com/nekotakacho/" TargetMode="External"/><Relationship Id="rId27" Type="http://schemas.openxmlformats.org/officeDocument/2006/relationships/image" Target="media/image10.sv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hollon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5598231008713412"/>
          <c:y val="0"/>
          <c:w val="0.74401768991286588"/>
          <c:h val="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8"/>
                <c:pt idx="0">
                  <c:v>JavaScript/TypeScript</c:v>
                </c:pt>
                <c:pt idx="1">
                  <c:v>Testing (xUnit/TDD)</c:v>
                </c:pt>
                <c:pt idx="2">
                  <c:v>Software Architecture</c:v>
                </c:pt>
                <c:pt idx="3">
                  <c:v>CI/CD Azure DevOps</c:v>
                </c:pt>
                <c:pt idx="4">
                  <c:v>SQL/EF Core</c:v>
                </c:pt>
                <c:pt idx="5">
                  <c:v>Azure</c:v>
                </c:pt>
                <c:pt idx="6">
                  <c:v>ASP.NET Core</c:v>
                </c:pt>
                <c:pt idx="7">
                  <c:v>C#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0.7</c:v>
                </c:pt>
                <c:pt idx="1">
                  <c:v>0.8</c:v>
                </c:pt>
                <c:pt idx="2">
                  <c:v>0.85</c:v>
                </c:pt>
                <c:pt idx="3">
                  <c:v>0.88</c:v>
                </c:pt>
                <c:pt idx="4">
                  <c:v>0.88</c:v>
                </c:pt>
                <c:pt idx="5">
                  <c:v>0.9</c:v>
                </c:pt>
                <c:pt idx="6">
                  <c:v>0.95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t" anchorCtr="0"/>
          <a:lstStyle/>
          <a:p>
            <a:pPr>
              <a:defRPr sz="6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t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13FAAA34704158A7E3A81EC7D4E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FA2AD-A9EC-48A3-A154-9BC699906E37}"/>
      </w:docPartPr>
      <w:docPartBody>
        <w:p w:rsidR="00D37F08" w:rsidRDefault="001D5C5F">
          <w:pPr>
            <w:pStyle w:val="F813FAAA34704158A7E3A81EC7D4EE9B"/>
          </w:pPr>
          <w:r w:rsidRPr="00CB0055">
            <w:t>Contact</w:t>
          </w:r>
        </w:p>
      </w:docPartBody>
    </w:docPart>
    <w:docPart>
      <w:docPartPr>
        <w:name w:val="00B0B93861324115889A0D33E105D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53855-F3E3-4835-A7AB-3031D204930A}"/>
      </w:docPartPr>
      <w:docPartBody>
        <w:p w:rsidR="00D37F08" w:rsidRDefault="001D5C5F">
          <w:pPr>
            <w:pStyle w:val="00B0B93861324115889A0D33E105D35A"/>
          </w:pPr>
          <w:r w:rsidRPr="004D3011">
            <w:t>WEBSITE:</w:t>
          </w:r>
        </w:p>
      </w:docPartBody>
    </w:docPart>
    <w:docPart>
      <w:docPartPr>
        <w:name w:val="DB32E934CA29418A8F4F49150CB80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8E11-A136-4A7C-95AB-2962B4971FC5}"/>
      </w:docPartPr>
      <w:docPartBody>
        <w:p w:rsidR="00D37F08" w:rsidRDefault="001D5C5F">
          <w:pPr>
            <w:pStyle w:val="DB32E934CA29418A8F4F49150CB8024C"/>
          </w:pPr>
          <w:r w:rsidRPr="004D3011">
            <w:t>EMAIL:</w:t>
          </w:r>
        </w:p>
      </w:docPartBody>
    </w:docPart>
    <w:docPart>
      <w:docPartPr>
        <w:name w:val="AFCF786945C748C48596DC38B18E9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CDDA4-F9E6-460D-82D8-7C094D5CAA20}"/>
      </w:docPartPr>
      <w:docPartBody>
        <w:p w:rsidR="00D37F08" w:rsidRDefault="001D5C5F">
          <w:pPr>
            <w:pStyle w:val="AFCF786945C748C48596DC38B18E9ED1"/>
          </w:pPr>
          <w:r w:rsidRPr="00036450">
            <w:t>EDUCATION</w:t>
          </w:r>
        </w:p>
      </w:docPartBody>
    </w:docPart>
    <w:docPart>
      <w:docPartPr>
        <w:name w:val="F10BC649E8BE418F9DDD8D4FF369D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89094-6DBD-4250-B1EC-9E59D5B7C6EF}"/>
      </w:docPartPr>
      <w:docPartBody>
        <w:p w:rsidR="00D37F08" w:rsidRDefault="001D5C5F">
          <w:pPr>
            <w:pStyle w:val="F10BC649E8BE418F9DDD8D4FF369DB34"/>
          </w:pPr>
          <w:r w:rsidRPr="00036450">
            <w:t>WORK EXPERIENCE</w:t>
          </w:r>
        </w:p>
      </w:docPartBody>
    </w:docPart>
    <w:docPart>
      <w:docPartPr>
        <w:name w:val="D2627AB5F60349BF90D28478391BB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38FB7-6C05-49BF-A452-4F5763D9D14B}"/>
      </w:docPartPr>
      <w:docPartBody>
        <w:p w:rsidR="00D37F08" w:rsidRDefault="001D5C5F">
          <w:pPr>
            <w:pStyle w:val="D2627AB5F60349BF90D28478391BB602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5F"/>
    <w:rsid w:val="00111ACC"/>
    <w:rsid w:val="001D5C5F"/>
    <w:rsid w:val="004E5C11"/>
    <w:rsid w:val="00584DCA"/>
    <w:rsid w:val="005C2A56"/>
    <w:rsid w:val="00827739"/>
    <w:rsid w:val="00896186"/>
    <w:rsid w:val="00D3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13FAAA34704158A7E3A81EC7D4EE9B">
    <w:name w:val="F813FAAA34704158A7E3A81EC7D4EE9B"/>
  </w:style>
  <w:style w:type="paragraph" w:customStyle="1" w:styleId="00B0B93861324115889A0D33E105D35A">
    <w:name w:val="00B0B93861324115889A0D33E105D35A"/>
  </w:style>
  <w:style w:type="paragraph" w:customStyle="1" w:styleId="DB32E934CA29418A8F4F49150CB8024C">
    <w:name w:val="DB32E934CA29418A8F4F49150CB8024C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AFCF786945C748C48596DC38B18E9ED1">
    <w:name w:val="AFCF786945C748C48596DC38B18E9ED1"/>
  </w:style>
  <w:style w:type="paragraph" w:customStyle="1" w:styleId="F10BC649E8BE418F9DDD8D4FF369DB34">
    <w:name w:val="F10BC649E8BE418F9DDD8D4FF369DB34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D2627AB5F60349BF90D28478391BB602">
    <w:name w:val="D2627AB5F60349BF90D28478391BB6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B78886-F567-4C49-A8D0-A5FAE86EFC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73</TotalTime>
  <Pages>2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Richard Hollon</cp:lastModifiedBy>
  <cp:revision>42</cp:revision>
  <cp:lastPrinted>2026-10-19T23:08:00Z</cp:lastPrinted>
  <dcterms:created xsi:type="dcterms:W3CDTF">2021-01-28T02:15:00Z</dcterms:created>
  <dcterms:modified xsi:type="dcterms:W3CDTF">2026-10-19T23:09:00Z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